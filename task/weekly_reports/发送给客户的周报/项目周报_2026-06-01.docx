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  <w:rPr>
          <w:rFonts w:hint="eastAsia"/>
        </w:rPr>
      </w:pPr>
      <w:r>
        <w:rPr>
          <w:rFonts w:hint="eastAsia"/>
        </w:rPr>
        <w:t>项目周报</w:t>
      </w:r>
    </w:p>
    <w:p w14:paraId="7E3020AD" w14:textId="04A03FA0" w:rsidR="001379D5" w:rsidRDefault="001E10C0" w:rsidP="001379D5">
      <w:pPr>
        <w:pStyle w:val="21"/>
        <w:spacing w:before="360"/>
        <w:rPr>
          <w:rFonts w:hint="eastAsia"/>
        </w:rPr>
      </w:pPr>
      <w:r>
        <w:rPr>
          <w:rFonts w:hint="eastAsia"/>
        </w:rPr>
        <w:t>工作</w:t>
      </w:r>
      <w:r w:rsidR="001379D5" w:rsidRPr="001379D5">
        <w:t>周期：</w:t>
      </w:r>
      <w:r w:rsidR="001379D5">
        <w:rPr>
          <w:rFonts w:hint="eastAsia"/>
        </w:rPr>
        <w:t>2026.</w:t>
      </w:r>
      <w:r w:rsidR="00D66958">
        <w:rPr>
          <w:rFonts w:hint="eastAsia"/>
        </w:rPr>
        <w:t>5</w:t>
      </w:r>
      <w:r w:rsidR="001379D5">
        <w:rPr>
          <w:rFonts w:hint="eastAsia"/>
        </w:rPr>
        <w:t>.</w:t>
      </w:r>
      <w:r w:rsidR="0067014C">
        <w:rPr>
          <w:rFonts w:hint="eastAsia"/>
        </w:rPr>
        <w:t>25</w:t>
      </w:r>
      <w:r w:rsidR="001379D5" w:rsidRPr="001379D5">
        <w:t>～</w:t>
      </w:r>
      <w:r w:rsidR="001379D5">
        <w:rPr>
          <w:rFonts w:hint="eastAsia"/>
        </w:rPr>
        <w:t>2026.</w:t>
      </w:r>
      <w:r w:rsidR="00D66958">
        <w:rPr>
          <w:rFonts w:hint="eastAsia"/>
        </w:rPr>
        <w:t>5</w:t>
      </w:r>
      <w:r w:rsidR="001379D5">
        <w:rPr>
          <w:rFonts w:hint="eastAsia"/>
        </w:rPr>
        <w:t>.</w:t>
      </w:r>
      <w:r w:rsidR="0067014C">
        <w:rPr>
          <w:rFonts w:hint="eastAsia"/>
        </w:rPr>
        <w:t>31</w:t>
      </w:r>
    </w:p>
    <w:p w14:paraId="2A1EF2E4" w14:textId="1C384637" w:rsidR="001E10C0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</w:t>
      </w:r>
      <w:r w:rsidR="0067014C">
        <w:rPr>
          <w:rFonts w:hint="eastAsia"/>
        </w:rPr>
        <w:t>6</w:t>
      </w:r>
      <w:r>
        <w:rPr>
          <w:rFonts w:hint="eastAsia"/>
        </w:rPr>
        <w:t>.</w:t>
      </w:r>
      <w:r w:rsidR="0067014C">
        <w:rPr>
          <w:rFonts w:hint="eastAsia"/>
        </w:rPr>
        <w:t>1</w:t>
      </w:r>
    </w:p>
    <w:p w14:paraId="19E13B76" w14:textId="35DD60C2" w:rsidR="001379D5" w:rsidRDefault="0067014C">
      <w:pPr>
        <w:pStyle w:val="1"/>
        <w:numPr>
          <w:ilvl w:val="0"/>
          <w:numId w:val="14"/>
        </w:numPr>
        <w:spacing w:before="600"/>
      </w:pPr>
      <w:bookmarkStart w:id="0" w:name="heading_1"/>
      <w:r>
        <w:rPr>
          <w:rFonts w:hint="eastAsia"/>
        </w:rPr>
        <w:t>上</w:t>
      </w:r>
      <w:r w:rsidRPr="001379D5">
        <w:t>周工作完成情况</w:t>
      </w:r>
      <w:bookmarkEnd w:id="0"/>
    </w:p>
    <w:p w14:paraId="79D64BAC" w14:textId="77777777" w:rsidR="0067014C" w:rsidRPr="0067014C" w:rsidRDefault="0067014C" w:rsidP="0067014C">
      <w:pPr>
        <w:pStyle w:val="21"/>
        <w:spacing w:before="360"/>
      </w:pPr>
      <w:r w:rsidRPr="0067014C">
        <w:t>1. 欧美克现场调研与使用情况摸排（5月26日）</w:t>
      </w:r>
    </w:p>
    <w:p w14:paraId="2D22040B" w14:textId="77777777" w:rsidR="0067014C" w:rsidRPr="0067014C" w:rsidRDefault="0067014C" w:rsidP="0067014C">
      <w:pPr>
        <w:ind w:firstLineChars="200" w:firstLine="480"/>
      </w:pPr>
      <w:r w:rsidRPr="0067014C">
        <w:t>5月26日下午，项目团队到欧美克现场与研发团队进行了面对面交流，重点了解研发人员实际使用Lumina的方式和遇到的问题。</w:t>
      </w:r>
    </w:p>
    <w:p w14:paraId="0D01D3EB" w14:textId="77777777" w:rsidR="0067014C" w:rsidRPr="0067014C" w:rsidRDefault="0067014C" w:rsidP="0067014C">
      <w:r w:rsidRPr="0067014C">
        <w:rPr>
          <w:b/>
          <w:bCs/>
        </w:rPr>
        <w:t>主要发现</w:t>
      </w:r>
      <w:r w:rsidRPr="0067014C">
        <w:t>：</w:t>
      </w:r>
    </w:p>
    <w:p w14:paraId="1A2BA182" w14:textId="77777777" w:rsidR="0067014C" w:rsidRPr="0067014C" w:rsidRDefault="0067014C" w:rsidP="0067014C">
      <w:pPr>
        <w:numPr>
          <w:ilvl w:val="0"/>
          <w:numId w:val="24"/>
        </w:numPr>
      </w:pPr>
      <w:r w:rsidRPr="0067014C">
        <w:t>研发人员的使用方式存在差异：部分同事将Lumina当作"数据库"集中存储实验数据，而非按照"建笔记本→导入资料→针对性提问"的工作流程使用。</w:t>
      </w:r>
    </w:p>
    <w:p w14:paraId="16DFC87A" w14:textId="77777777" w:rsidR="0067014C" w:rsidRPr="0067014C" w:rsidRDefault="0067014C" w:rsidP="0067014C">
      <w:pPr>
        <w:numPr>
          <w:ilvl w:val="0"/>
          <w:numId w:val="24"/>
        </w:numPr>
      </w:pPr>
      <w:r w:rsidRPr="0067014C">
        <w:t>报告解读方面：用户期望AI能从导入的实验报告中直接提出下一步实验方案，但AI在没有明确引导时倾向做泛化总结，与用户的精细化期望存在差距。</w:t>
      </w:r>
    </w:p>
    <w:p w14:paraId="221AB867" w14:textId="77777777" w:rsidR="0067014C" w:rsidRPr="0067014C" w:rsidRDefault="0067014C" w:rsidP="0067014C">
      <w:pPr>
        <w:numPr>
          <w:ilvl w:val="0"/>
          <w:numId w:val="24"/>
        </w:numPr>
      </w:pPr>
      <w:r w:rsidRPr="0067014C">
        <w:t>文件管理痛点突出：同名Excel文件（每周更新的实验记录表）上传时报错卡死；来源列表中文件名显示不全，无搜索功能，文件多时定位困难。</w:t>
      </w:r>
    </w:p>
    <w:p w14:paraId="76211737" w14:textId="77777777" w:rsidR="0067014C" w:rsidRPr="0067014C" w:rsidRDefault="0067014C" w:rsidP="0067014C">
      <w:pPr>
        <w:numPr>
          <w:ilvl w:val="0"/>
          <w:numId w:val="24"/>
        </w:numPr>
      </w:pPr>
      <w:r w:rsidRPr="0067014C">
        <w:t>文件删除权限不清晰：用户自己上传的文件无法删除，弹出管理员密码提示，影响日常文件管理。</w:t>
      </w:r>
    </w:p>
    <w:p w14:paraId="6E8483FA" w14:textId="77777777" w:rsidR="0067014C" w:rsidRPr="0067014C" w:rsidRDefault="0067014C" w:rsidP="0067014C">
      <w:pPr>
        <w:numPr>
          <w:ilvl w:val="0"/>
          <w:numId w:val="24"/>
        </w:numPr>
      </w:pPr>
      <w:r w:rsidRPr="0067014C">
        <w:t>格式转换与展示：上传的Word/Excel被转为PDF后展示效果不佳，Excel宽表显示列数过多但单列内容截断。</w:t>
      </w:r>
    </w:p>
    <w:p w14:paraId="6CC7F658" w14:textId="77777777" w:rsidR="0067014C" w:rsidRPr="0067014C" w:rsidRDefault="0067014C" w:rsidP="0067014C">
      <w:r w:rsidRPr="0067014C">
        <w:rPr>
          <w:b/>
          <w:bCs/>
        </w:rPr>
        <w:t>现场确认与指导</w:t>
      </w:r>
      <w:r w:rsidRPr="0067014C">
        <w:t>：</w:t>
      </w:r>
    </w:p>
    <w:p w14:paraId="4E4276CB" w14:textId="77777777" w:rsidR="0067014C" w:rsidRPr="0067014C" w:rsidRDefault="0067014C" w:rsidP="0067014C">
      <w:pPr>
        <w:numPr>
          <w:ilvl w:val="0"/>
          <w:numId w:val="25"/>
        </w:numPr>
      </w:pPr>
      <w:r w:rsidRPr="0067014C">
        <w:t>现场使用客户真实Excel实验数据验证了解析修复效果，确认Excel宽表解析问题已解决。</w:t>
      </w:r>
    </w:p>
    <w:p w14:paraId="66D42814" w14:textId="77777777" w:rsidR="0067014C" w:rsidRPr="0067014C" w:rsidRDefault="0067014C" w:rsidP="0067014C">
      <w:pPr>
        <w:numPr>
          <w:ilvl w:val="0"/>
          <w:numId w:val="25"/>
        </w:numPr>
      </w:pPr>
      <w:r w:rsidRPr="0067014C">
        <w:lastRenderedPageBreak/>
        <w:t>向研发同事解释了Lumina的工作逻辑（文档解析→语义索引→根据问题检索→综合回答），帮助建立合理使用预期。</w:t>
      </w:r>
    </w:p>
    <w:p w14:paraId="74127B67" w14:textId="77777777" w:rsidR="0067014C" w:rsidRPr="0067014C" w:rsidRDefault="0067014C" w:rsidP="0067014C">
      <w:pPr>
        <w:numPr>
          <w:ilvl w:val="0"/>
          <w:numId w:val="25"/>
        </w:numPr>
      </w:pPr>
      <w:r w:rsidRPr="0067014C">
        <w:t>就文件命名规范、笔记本使用方式进行了现场指导。</w:t>
      </w:r>
    </w:p>
    <w:p w14:paraId="04150D17" w14:textId="77777777" w:rsidR="0067014C" w:rsidRPr="0067014C" w:rsidRDefault="0067014C" w:rsidP="0067014C">
      <w:pPr>
        <w:pStyle w:val="21"/>
        <w:spacing w:before="360"/>
      </w:pPr>
      <w:r w:rsidRPr="0067014C">
        <w:t>2. 用户反馈集中梳理与分级</w:t>
      </w:r>
    </w:p>
    <w:p w14:paraId="36A3E9C6" w14:textId="77777777" w:rsidR="0067014C" w:rsidRPr="0067014C" w:rsidRDefault="0067014C" w:rsidP="0067014C">
      <w:pPr>
        <w:ind w:firstLineChars="200" w:firstLine="480"/>
      </w:pPr>
      <w:r w:rsidRPr="0067014C">
        <w:t>5月27日，欧美克研发团队提交了《Lumina™ AI 科研助手试用反馈》，共13条问题建议（详见附件）。我们已对全部反馈进行了分级处理：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33"/>
        <w:gridCol w:w="6183"/>
      </w:tblGrid>
      <w:tr w:rsidR="0067014C" w:rsidRPr="0067014C" w14:paraId="2F9FC178" w14:textId="77777777" w:rsidTr="0067014C">
        <w:trPr>
          <w:tblHeader/>
        </w:trPr>
        <w:tc>
          <w:tcPr>
            <w:tcW w:w="9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C102B" w14:textId="77777777" w:rsidR="0067014C" w:rsidRPr="0067014C" w:rsidRDefault="0067014C" w:rsidP="0067014C">
            <w:pPr>
              <w:rPr>
                <w:b/>
                <w:bCs/>
              </w:rPr>
            </w:pPr>
            <w:r w:rsidRPr="0067014C">
              <w:rPr>
                <w:b/>
                <w:bCs/>
              </w:rPr>
              <w:t>优先级</w:t>
            </w:r>
          </w:p>
        </w:tc>
        <w:tc>
          <w:tcPr>
            <w:tcW w:w="6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52727" w14:textId="77777777" w:rsidR="0067014C" w:rsidRPr="0067014C" w:rsidRDefault="0067014C" w:rsidP="0067014C">
            <w:pPr>
              <w:rPr>
                <w:b/>
                <w:bCs/>
              </w:rPr>
            </w:pPr>
            <w:r w:rsidRPr="0067014C">
              <w:rPr>
                <w:b/>
                <w:bCs/>
              </w:rPr>
              <w:t>问题数</w:t>
            </w:r>
          </w:p>
        </w:tc>
        <w:tc>
          <w:tcPr>
            <w:tcW w:w="34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BB5C" w14:textId="77777777" w:rsidR="0067014C" w:rsidRPr="0067014C" w:rsidRDefault="0067014C" w:rsidP="0067014C">
            <w:pPr>
              <w:rPr>
                <w:b/>
                <w:bCs/>
              </w:rPr>
            </w:pPr>
            <w:r w:rsidRPr="0067014C">
              <w:rPr>
                <w:b/>
                <w:bCs/>
              </w:rPr>
              <w:t>说明</w:t>
            </w:r>
          </w:p>
        </w:tc>
      </w:tr>
      <w:tr w:rsidR="0067014C" w:rsidRPr="0067014C" w14:paraId="3A71FF11" w14:textId="77777777" w:rsidTr="0067014C">
        <w:tc>
          <w:tcPr>
            <w:tcW w:w="9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DD49D" w14:textId="0744D1A5" w:rsidR="0067014C" w:rsidRPr="0067014C" w:rsidRDefault="0067014C" w:rsidP="00C5362C">
            <w:r w:rsidRPr="0067014C">
              <w:t>P0（立即修复）</w:t>
            </w:r>
          </w:p>
        </w:tc>
        <w:tc>
          <w:tcPr>
            <w:tcW w:w="6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25177" w14:textId="77777777" w:rsidR="0067014C" w:rsidRPr="0067014C" w:rsidRDefault="0067014C" w:rsidP="0067014C">
            <w:r w:rsidRPr="0067014C">
              <w:t>3项</w:t>
            </w:r>
          </w:p>
        </w:tc>
        <w:tc>
          <w:tcPr>
            <w:tcW w:w="34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C388B" w14:textId="77777777" w:rsidR="0067014C" w:rsidRPr="0067014C" w:rsidRDefault="0067014C" w:rsidP="0067014C">
            <w:r w:rsidRPr="0067014C">
              <w:t>停止按钮、问答准确性、Excel图片解析 — 本周已全部修复</w:t>
            </w:r>
          </w:p>
        </w:tc>
      </w:tr>
      <w:tr w:rsidR="0067014C" w:rsidRPr="0067014C" w14:paraId="3AC67A1E" w14:textId="77777777" w:rsidTr="0067014C">
        <w:tc>
          <w:tcPr>
            <w:tcW w:w="9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30F75" w14:textId="77777777" w:rsidR="0067014C" w:rsidRPr="0067014C" w:rsidRDefault="0067014C" w:rsidP="0067014C">
            <w:r w:rsidRPr="0067014C">
              <w:t>P1（近期修复）</w:t>
            </w:r>
          </w:p>
        </w:tc>
        <w:tc>
          <w:tcPr>
            <w:tcW w:w="6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4E502" w14:textId="77777777" w:rsidR="0067014C" w:rsidRPr="0067014C" w:rsidRDefault="0067014C" w:rsidP="0067014C">
            <w:r w:rsidRPr="0067014C">
              <w:t>7项</w:t>
            </w:r>
          </w:p>
        </w:tc>
        <w:tc>
          <w:tcPr>
            <w:tcW w:w="34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279D" w14:textId="77777777" w:rsidR="0067014C" w:rsidRPr="0067014C" w:rsidRDefault="0067014C" w:rsidP="0067014C">
            <w:r w:rsidRPr="0067014C">
              <w:t>搜索功能、标题显示、文件删除权限、重名处理、密码管理、URL识别、页码显示</w:t>
            </w:r>
          </w:p>
        </w:tc>
      </w:tr>
      <w:tr w:rsidR="0067014C" w:rsidRPr="0067014C" w14:paraId="47CC3E1F" w14:textId="77777777" w:rsidTr="0067014C">
        <w:tc>
          <w:tcPr>
            <w:tcW w:w="9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7A0B2" w14:textId="77777777" w:rsidR="0067014C" w:rsidRPr="0067014C" w:rsidRDefault="0067014C" w:rsidP="0067014C">
            <w:r w:rsidRPr="0067014C">
              <w:t>P2（评估后实施）</w:t>
            </w:r>
          </w:p>
        </w:tc>
        <w:tc>
          <w:tcPr>
            <w:tcW w:w="6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CB7AA" w14:textId="77777777" w:rsidR="0067014C" w:rsidRPr="0067014C" w:rsidRDefault="0067014C" w:rsidP="0067014C">
            <w:r w:rsidRPr="0067014C">
              <w:t>3项</w:t>
            </w:r>
          </w:p>
        </w:tc>
        <w:tc>
          <w:tcPr>
            <w:tcW w:w="34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EB6EB" w14:textId="77777777" w:rsidR="0067014C" w:rsidRPr="0067014C" w:rsidRDefault="0067014C" w:rsidP="0067014C">
            <w:r w:rsidRPr="0067014C">
              <w:t>目录筛选、登录鉴权、全局问答优化</w:t>
            </w:r>
          </w:p>
        </w:tc>
      </w:tr>
    </w:tbl>
    <w:p w14:paraId="0178028F" w14:textId="10DB95A8" w:rsidR="0067014C" w:rsidRPr="0067014C" w:rsidRDefault="0067014C" w:rsidP="0067014C">
      <w:pPr>
        <w:pStyle w:val="21"/>
        <w:spacing w:before="360"/>
      </w:pPr>
      <w:r w:rsidRPr="0067014C">
        <w:t>3. 多用户认证系统</w:t>
      </w:r>
    </w:p>
    <w:p w14:paraId="7406CC83" w14:textId="6B184E01" w:rsidR="0067014C" w:rsidRPr="0067014C" w:rsidRDefault="0067014C" w:rsidP="0067014C">
      <w:pPr>
        <w:ind w:firstLineChars="200" w:firstLine="480"/>
      </w:pPr>
      <w:r w:rsidRPr="0067014C">
        <w:t>为满足企业使用场景的安全要求，本周完成了多用户认证系统从设计到</w:t>
      </w:r>
      <w:r>
        <w:t>测试</w:t>
      </w:r>
      <w:r w:rsidRPr="0067014C">
        <w:t>的完整开发。</w:t>
      </w:r>
    </w:p>
    <w:p w14:paraId="43E0B002" w14:textId="77777777" w:rsidR="0067014C" w:rsidRPr="0067014C" w:rsidRDefault="0067014C" w:rsidP="0067014C">
      <w:r w:rsidRPr="0067014C">
        <w:rPr>
          <w:b/>
          <w:bCs/>
        </w:rPr>
        <w:t>主要变更</w:t>
      </w:r>
      <w:r w:rsidRPr="0067014C">
        <w:t>：</w:t>
      </w:r>
    </w:p>
    <w:p w14:paraId="1DCD09D5" w14:textId="77777777" w:rsidR="0067014C" w:rsidRPr="0067014C" w:rsidRDefault="0067014C" w:rsidP="0067014C">
      <w:pPr>
        <w:numPr>
          <w:ilvl w:val="0"/>
          <w:numId w:val="26"/>
        </w:numPr>
      </w:pPr>
      <w:r w:rsidRPr="0067014C">
        <w:t>系统从"单一共享密码"升级为"用户注册 + 管理员审批"两级权限模型，每位使用人员拥有独立账号。此项直接对应反馈表第6条"缺少登录鉴权机制"。</w:t>
      </w:r>
    </w:p>
    <w:p w14:paraId="5DFEE055" w14:textId="77777777" w:rsidR="0067014C" w:rsidRPr="0067014C" w:rsidRDefault="0067014C" w:rsidP="0067014C">
      <w:pPr>
        <w:numPr>
          <w:ilvl w:val="0"/>
          <w:numId w:val="26"/>
        </w:numPr>
      </w:pPr>
      <w:r w:rsidRPr="0067014C">
        <w:t>新增用户审批管理面板，管理员可对注册申请进行审核批准或拒绝，确保系统仅对授权人员开放。</w:t>
      </w:r>
    </w:p>
    <w:p w14:paraId="15F10050" w14:textId="77777777" w:rsidR="0067014C" w:rsidRPr="0067014C" w:rsidRDefault="0067014C" w:rsidP="0067014C">
      <w:pPr>
        <w:numPr>
          <w:ilvl w:val="0"/>
          <w:numId w:val="26"/>
        </w:numPr>
      </w:pPr>
      <w:r w:rsidRPr="0067014C">
        <w:t>实现了基于 JWT（JSON Web Token）的行业标准认证协议，保障登录安全和会话管理。上传者身份及时间戳均记录可追溯。</w:t>
      </w:r>
    </w:p>
    <w:p w14:paraId="59A5B1F6" w14:textId="77777777" w:rsidR="0067014C" w:rsidRPr="0067014C" w:rsidRDefault="0067014C" w:rsidP="0067014C">
      <w:r w:rsidRPr="0067014C">
        <w:rPr>
          <w:b/>
          <w:bCs/>
        </w:rPr>
        <w:t>客户价值</w:t>
      </w:r>
      <w:r w:rsidRPr="0067014C">
        <w:t>：解决了前期沟通中客户关注的数据安全和权限管控问题，为后续多部门、多角色使用场景打下基础。</w:t>
      </w:r>
    </w:p>
    <w:p w14:paraId="44A90D59" w14:textId="77777777" w:rsidR="0067014C" w:rsidRPr="0067014C" w:rsidRDefault="0067014C" w:rsidP="0067014C">
      <w:pPr>
        <w:pStyle w:val="21"/>
        <w:spacing w:before="360"/>
      </w:pPr>
      <w:r w:rsidRPr="0067014C">
        <w:t>4. 用户反馈P0问题修复闭环</w:t>
      </w:r>
    </w:p>
    <w:p w14:paraId="2471E726" w14:textId="77777777" w:rsidR="0067014C" w:rsidRPr="0067014C" w:rsidRDefault="0067014C" w:rsidP="0067014C">
      <w:pPr>
        <w:ind w:firstLineChars="200" w:firstLine="480"/>
      </w:pPr>
      <w:r w:rsidRPr="0067014C">
        <w:lastRenderedPageBreak/>
        <w:t>针对反馈表中标记为最高优先级的三项问题，本周已全部完成修复：</w:t>
      </w:r>
    </w:p>
    <w:p w14:paraId="40BD7226" w14:textId="77777777" w:rsidR="0067014C" w:rsidRPr="0067014C" w:rsidRDefault="0067014C" w:rsidP="0067014C">
      <w:r w:rsidRPr="0067014C">
        <w:rPr>
          <w:b/>
          <w:bCs/>
        </w:rPr>
        <w:t>#1 停止生成按钮修复</w:t>
      </w:r>
      <w:r w:rsidRPr="0067014C">
        <w:t>：</w:t>
      </w:r>
    </w:p>
    <w:p w14:paraId="3ED0F160" w14:textId="77777777" w:rsidR="0067014C" w:rsidRPr="0067014C" w:rsidRDefault="0067014C" w:rsidP="0067014C">
      <w:pPr>
        <w:numPr>
          <w:ilvl w:val="0"/>
          <w:numId w:val="27"/>
        </w:numPr>
      </w:pPr>
      <w:r w:rsidRPr="0067014C">
        <w:t>修复了 AI 回答生成中点击"停止"按钮无响应的问题。用户现在可以随时中断不满意的回答并重新提问，减少等待时间。</w:t>
      </w:r>
    </w:p>
    <w:p w14:paraId="70C8B3FB" w14:textId="77777777" w:rsidR="0067014C" w:rsidRPr="0067014C" w:rsidRDefault="0067014C" w:rsidP="0067014C">
      <w:r w:rsidRPr="0067014C">
        <w:rPr>
          <w:b/>
          <w:bCs/>
        </w:rPr>
        <w:t>#11 ASK 问答精度优化</w:t>
      </w:r>
      <w:r w:rsidRPr="0067014C">
        <w:t>：</w:t>
      </w:r>
    </w:p>
    <w:p w14:paraId="5EADA8A8" w14:textId="77777777" w:rsidR="0067014C" w:rsidRPr="0067014C" w:rsidRDefault="0067014C" w:rsidP="0067014C">
      <w:pPr>
        <w:numPr>
          <w:ilvl w:val="0"/>
          <w:numId w:val="28"/>
        </w:numPr>
      </w:pPr>
      <w:r w:rsidRPr="0067014C">
        <w:t>对基于知识库的问答（ASK 模式）的检索和生成逻辑进行了调优，AI 在回答专业问题时能更准确地定位和引用已上传的文献和实验报告。</w:t>
      </w:r>
    </w:p>
    <w:p w14:paraId="472C1444" w14:textId="77777777" w:rsidR="0067014C" w:rsidRPr="0067014C" w:rsidRDefault="0067014C" w:rsidP="0067014C">
      <w:r w:rsidRPr="0067014C">
        <w:rPr>
          <w:b/>
          <w:bCs/>
        </w:rPr>
        <w:t>#13 文档图片智能识别（Vision LLM）</w:t>
      </w:r>
      <w:r w:rsidRPr="0067014C">
        <w:t>：</w:t>
      </w:r>
    </w:p>
    <w:p w14:paraId="01124960" w14:textId="77777777" w:rsidR="0067014C" w:rsidRPr="0067014C" w:rsidRDefault="0067014C" w:rsidP="0067014C">
      <w:pPr>
        <w:numPr>
          <w:ilvl w:val="0"/>
          <w:numId w:val="29"/>
        </w:numPr>
      </w:pPr>
      <w:r w:rsidRPr="0067014C">
        <w:t>Lumina 现在在上传文档时，可自动识别并描述文档中的图片内容（如实验装置图、反应流程图、电镜照片、稠化曲线等）。</w:t>
      </w:r>
    </w:p>
    <w:p w14:paraId="3595A518" w14:textId="77777777" w:rsidR="0067014C" w:rsidRPr="0067014C" w:rsidRDefault="0067014C" w:rsidP="0067014C">
      <w:pPr>
        <w:numPr>
          <w:ilvl w:val="0"/>
          <w:numId w:val="29"/>
        </w:numPr>
      </w:pPr>
      <w:r w:rsidRPr="0067014C">
        <w:t>过去文档中的图片仅作为附件存在，无法被搜索；现在系统会为图片生成语义描述并纳入知识库，用户搜索关键词时也能命中图片相关内容。</w:t>
      </w:r>
    </w:p>
    <w:p w14:paraId="48EB4C8E" w14:textId="77777777" w:rsidR="0067014C" w:rsidRPr="0067014C" w:rsidRDefault="0067014C" w:rsidP="0067014C">
      <w:pPr>
        <w:numPr>
          <w:ilvl w:val="0"/>
          <w:numId w:val="29"/>
        </w:numPr>
      </w:pPr>
      <w:r w:rsidRPr="0067014C">
        <w:t>此项直接对应反馈表第13条"图片无法读取"。</w:t>
      </w:r>
    </w:p>
    <w:p w14:paraId="05E4C9CB" w14:textId="77777777" w:rsidR="0067014C" w:rsidRPr="0067014C" w:rsidRDefault="0067014C" w:rsidP="0067014C">
      <w:pPr>
        <w:pStyle w:val="21"/>
        <w:spacing w:before="360"/>
      </w:pPr>
      <w:r w:rsidRPr="0067014C">
        <w:t>5. 文件上传体验优化</w:t>
      </w:r>
    </w:p>
    <w:p w14:paraId="351E1AEF" w14:textId="77777777" w:rsidR="0067014C" w:rsidRPr="0067014C" w:rsidRDefault="0067014C" w:rsidP="0067014C">
      <w:pPr>
        <w:numPr>
          <w:ilvl w:val="0"/>
          <w:numId w:val="30"/>
        </w:numPr>
      </w:pPr>
      <w:r w:rsidRPr="0067014C">
        <w:rPr>
          <w:b/>
          <w:bCs/>
        </w:rPr>
        <w:t>原始文件名保留</w:t>
      </w:r>
      <w:r w:rsidRPr="0067014C">
        <w:t>：上传后系统显示用户本地的原始文件名（而非系统自动生成的 UUID 编号），便于在知识库中快速识别和定位文件。</w:t>
      </w:r>
    </w:p>
    <w:p w14:paraId="5EFC006A" w14:textId="77777777" w:rsidR="0067014C" w:rsidRPr="0067014C" w:rsidRDefault="0067014C" w:rsidP="0067014C">
      <w:pPr>
        <w:numPr>
          <w:ilvl w:val="0"/>
          <w:numId w:val="30"/>
        </w:numPr>
      </w:pPr>
      <w:r w:rsidRPr="0067014C">
        <w:rPr>
          <w:b/>
          <w:bCs/>
        </w:rPr>
        <w:t>重复上传检测</w:t>
      </w:r>
      <w:r w:rsidRPr="0067014C">
        <w:t>：系统自动检测相同文件（基于文件哈希），避免同一文件被多次上传造成知识库冗余和检索噪音。对应反馈表第9条"文件上传重名问题"。</w:t>
      </w:r>
    </w:p>
    <w:p w14:paraId="04A8C830" w14:textId="77777777" w:rsidR="0067014C" w:rsidRPr="0067014C" w:rsidRDefault="0067014C" w:rsidP="0067014C">
      <w:pPr>
        <w:pStyle w:val="21"/>
        <w:spacing w:before="360"/>
      </w:pPr>
      <w:r w:rsidRPr="0067014C">
        <w:t>6. 用户操作手册与帮助中心</w:t>
      </w:r>
    </w:p>
    <w:p w14:paraId="5A149F92" w14:textId="77777777" w:rsidR="0067014C" w:rsidRPr="0067014C" w:rsidRDefault="0067014C" w:rsidP="0067014C">
      <w:pPr>
        <w:numPr>
          <w:ilvl w:val="0"/>
          <w:numId w:val="31"/>
        </w:numPr>
      </w:pPr>
      <w:r w:rsidRPr="0067014C">
        <w:t>更新了《Lumina 科研助手用户操作手册》，覆盖二开以来全部新功能（多用户认证、文件上传增强、文档图片识别等），用户可按手册自助完成注册、登录和使用。</w:t>
      </w:r>
    </w:p>
    <w:p w14:paraId="643A7E7A" w14:textId="77777777" w:rsidR="0067014C" w:rsidRPr="0067014C" w:rsidRDefault="0067014C" w:rsidP="0067014C">
      <w:pPr>
        <w:numPr>
          <w:ilvl w:val="0"/>
          <w:numId w:val="31"/>
        </w:numPr>
      </w:pPr>
      <w:r w:rsidRPr="0067014C">
        <w:t>新增系统内置帮助中心（/help 页面），用户在使用过程中可随时查阅在线帮助文档。</w:t>
      </w:r>
    </w:p>
    <w:p w14:paraId="3312F160" w14:textId="77777777" w:rsidR="0067014C" w:rsidRPr="0067014C" w:rsidRDefault="0067014C" w:rsidP="0067014C">
      <w:pPr>
        <w:pStyle w:val="21"/>
        <w:spacing w:before="360"/>
      </w:pPr>
      <w:r w:rsidRPr="0067014C">
        <w:t>7. 系统集成测试</w:t>
      </w:r>
    </w:p>
    <w:p w14:paraId="78C2CEA8" w14:textId="77777777" w:rsidR="0067014C" w:rsidRPr="0067014C" w:rsidRDefault="0067014C" w:rsidP="0067014C">
      <w:pPr>
        <w:numPr>
          <w:ilvl w:val="0"/>
          <w:numId w:val="32"/>
        </w:numPr>
      </w:pPr>
      <w:r w:rsidRPr="0067014C">
        <w:t>新增 32 条端到端自动化测试用例，覆盖从文档上传、AI 解析、知识库问答到多用户认证的完整使用链路，保障系统功能稳定性和后续迭代不引入回退问题。</w:t>
      </w:r>
    </w:p>
    <w:p w14:paraId="1346A225" w14:textId="67202EEF" w:rsidR="001379D5" w:rsidRDefault="001379D5">
      <w:pPr>
        <w:pStyle w:val="1"/>
        <w:numPr>
          <w:ilvl w:val="0"/>
          <w:numId w:val="14"/>
        </w:numPr>
        <w:spacing w:before="600"/>
      </w:pPr>
      <w:bookmarkStart w:id="1" w:name="heading_2"/>
      <w:r w:rsidRPr="001379D5">
        <w:lastRenderedPageBreak/>
        <w:t>当前存在的问题与说明</w:t>
      </w:r>
      <w:bookmarkEnd w:id="1"/>
    </w:p>
    <w:p w14:paraId="7AE319CD" w14:textId="30F101E1" w:rsidR="0067014C" w:rsidRDefault="0067014C" w:rsidP="00C5362C">
      <w:pPr>
        <w:ind w:firstLineChars="200" w:firstLine="480"/>
        <w:rPr>
          <w:rFonts w:hint="eastAsia"/>
        </w:rPr>
      </w:pPr>
      <w:r>
        <w:rPr>
          <w:rFonts w:hint="eastAsia"/>
        </w:rPr>
        <w:t>用户反馈P1项待推进：反馈表13条问题中，P0已修复</w:t>
      </w:r>
      <w:r>
        <w:rPr>
          <w:rFonts w:hint="eastAsia"/>
        </w:rPr>
        <w:t>，由于改动面比较大，正在进行全面测试</w:t>
      </w:r>
      <w:r w:rsidR="00C5362C">
        <w:rPr>
          <w:rFonts w:hint="eastAsia"/>
        </w:rPr>
        <w:t>；</w:t>
      </w:r>
      <w:r>
        <w:rPr>
          <w:rFonts w:hint="eastAsia"/>
        </w:rPr>
        <w:t>剩余7项P1（搜索功能、标题显示优化、文件删除权限、重名处理、URL学术数据库兼容、页码导航）已纳入下阶段开发计划。</w:t>
      </w:r>
    </w:p>
    <w:p w14:paraId="4394FBF2" w14:textId="77777777" w:rsidR="00D66958" w:rsidRPr="00D66958" w:rsidRDefault="00D66958" w:rsidP="00C5362C">
      <w:pPr>
        <w:spacing w:line="276" w:lineRule="auto"/>
        <w:rPr>
          <w:rFonts w:hint="eastAsia"/>
        </w:rPr>
      </w:pPr>
    </w:p>
    <w:p w14:paraId="20BD955D" w14:textId="597C7A73" w:rsidR="001379D5" w:rsidRDefault="001379D5">
      <w:pPr>
        <w:pStyle w:val="1"/>
        <w:numPr>
          <w:ilvl w:val="0"/>
          <w:numId w:val="14"/>
        </w:numPr>
        <w:spacing w:before="600"/>
      </w:pPr>
      <w:bookmarkStart w:id="2" w:name="heading_3"/>
      <w:r w:rsidRPr="001379D5">
        <w:t>下一步工作计划</w:t>
      </w:r>
      <w:bookmarkEnd w:id="2"/>
    </w:p>
    <w:p w14:paraId="47A5F302" w14:textId="77777777" w:rsidR="00C5362C" w:rsidRDefault="00C5362C" w:rsidP="00C5362C">
      <w:pPr>
        <w:pStyle w:val="affff1"/>
        <w:numPr>
          <w:ilvl w:val="0"/>
          <w:numId w:val="33"/>
        </w:numPr>
        <w:spacing w:line="276" w:lineRule="auto"/>
        <w:rPr>
          <w:rFonts w:hint="eastAsia"/>
        </w:rPr>
      </w:pPr>
      <w:r>
        <w:rPr>
          <w:rFonts w:hint="eastAsia"/>
        </w:rPr>
        <w:t>多用户认证功能验证：对注册、登录、审批、权限控制全流程做完整测试，确保功能稳定交付。</w:t>
      </w:r>
    </w:p>
    <w:p w14:paraId="44686061" w14:textId="77777777" w:rsidR="00C5362C" w:rsidRDefault="00C5362C" w:rsidP="00C5362C">
      <w:pPr>
        <w:pStyle w:val="affff1"/>
        <w:numPr>
          <w:ilvl w:val="0"/>
          <w:numId w:val="33"/>
        </w:numPr>
        <w:spacing w:line="276" w:lineRule="auto"/>
        <w:rPr>
          <w:rFonts w:hint="eastAsia"/>
        </w:rPr>
      </w:pPr>
      <w:r>
        <w:rPr>
          <w:rFonts w:hint="eastAsia"/>
        </w:rPr>
        <w:t>P1反馈项集中推进：优先完成搜索功能（来源页面+笔记本内）、文件删除权限修复、标题完整显示。</w:t>
      </w:r>
    </w:p>
    <w:p w14:paraId="56CE6531" w14:textId="687CD3F6" w:rsidR="003B1388" w:rsidRPr="003B1388" w:rsidRDefault="00C5362C" w:rsidP="00C5362C">
      <w:pPr>
        <w:pStyle w:val="affff1"/>
        <w:numPr>
          <w:ilvl w:val="0"/>
          <w:numId w:val="33"/>
        </w:numPr>
        <w:spacing w:line="276" w:lineRule="auto"/>
        <w:rPr>
          <w:rFonts w:hint="eastAsia"/>
        </w:rPr>
      </w:pPr>
      <w:r>
        <w:rPr>
          <w:rFonts w:hint="eastAsia"/>
        </w:rPr>
        <w:t>PDF大文件处理优化：针对大文件上传解析超时问题进行专项优化。</w:t>
      </w:r>
    </w:p>
    <w:p w14:paraId="10C8617C" w14:textId="77777777" w:rsidR="00F94A33" w:rsidRDefault="00F94A33" w:rsidP="00F94A33">
      <w:pPr>
        <w:rPr>
          <w:rFonts w:hint="eastAsia"/>
        </w:rPr>
      </w:pPr>
    </w:p>
    <w:sectPr w:rsidR="00F94A33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D4007" w14:textId="77777777" w:rsidR="009F54DF" w:rsidRDefault="009F54DF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203FA5" w14:textId="77777777" w:rsidR="009F54DF" w:rsidRDefault="009F54DF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E0B9B" w14:textId="77777777" w:rsidR="009F54DF" w:rsidRDefault="009F54DF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209D49" w14:textId="77777777" w:rsidR="009F54DF" w:rsidRDefault="009F54DF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41A4B"/>
    <w:multiLevelType w:val="multilevel"/>
    <w:tmpl w:val="EF3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7475F1"/>
    <w:multiLevelType w:val="multilevel"/>
    <w:tmpl w:val="E85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2E40A3"/>
    <w:multiLevelType w:val="multilevel"/>
    <w:tmpl w:val="C7F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744434"/>
    <w:multiLevelType w:val="multilevel"/>
    <w:tmpl w:val="9E3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D82546"/>
    <w:multiLevelType w:val="multilevel"/>
    <w:tmpl w:val="5AF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DF574E"/>
    <w:multiLevelType w:val="multilevel"/>
    <w:tmpl w:val="3FB0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616D4"/>
    <w:multiLevelType w:val="multilevel"/>
    <w:tmpl w:val="E6F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F7944B5"/>
    <w:multiLevelType w:val="hybridMultilevel"/>
    <w:tmpl w:val="5240F83A"/>
    <w:lvl w:ilvl="0" w:tplc="0409000F">
      <w:start w:val="1"/>
      <w:numFmt w:val="decimal"/>
      <w:lvlText w:val="%1."/>
      <w:lvlJc w:val="left"/>
      <w:pPr>
        <w:ind w:left="680" w:hanging="440"/>
      </w:p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1" w15:restartNumberingAfterBreak="0">
    <w:nsid w:val="481E6B83"/>
    <w:multiLevelType w:val="multilevel"/>
    <w:tmpl w:val="921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891F24"/>
    <w:multiLevelType w:val="multilevel"/>
    <w:tmpl w:val="C31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704364"/>
    <w:multiLevelType w:val="hybridMultilevel"/>
    <w:tmpl w:val="43B4C374"/>
    <w:lvl w:ilvl="0" w:tplc="E6328C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5153FB5"/>
    <w:multiLevelType w:val="multilevel"/>
    <w:tmpl w:val="67A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9741A1"/>
    <w:multiLevelType w:val="multilevel"/>
    <w:tmpl w:val="FA5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ED2B51"/>
    <w:multiLevelType w:val="multilevel"/>
    <w:tmpl w:val="F30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D43003"/>
    <w:multiLevelType w:val="multilevel"/>
    <w:tmpl w:val="5598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4F53F1"/>
    <w:multiLevelType w:val="multilevel"/>
    <w:tmpl w:val="FF1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C54A2C"/>
    <w:multiLevelType w:val="multilevel"/>
    <w:tmpl w:val="681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D17C0D"/>
    <w:multiLevelType w:val="multilevel"/>
    <w:tmpl w:val="A67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89376F"/>
    <w:multiLevelType w:val="multilevel"/>
    <w:tmpl w:val="C2F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E138F5"/>
    <w:multiLevelType w:val="multilevel"/>
    <w:tmpl w:val="97C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0295332">
    <w:abstractNumId w:val="9"/>
  </w:num>
  <w:num w:numId="2" w16cid:durableId="789781256">
    <w:abstractNumId w:val="14"/>
  </w:num>
  <w:num w:numId="3" w16cid:durableId="893004246">
    <w:abstractNumId w:val="19"/>
  </w:num>
  <w:num w:numId="4" w16cid:durableId="1287546459">
    <w:abstractNumId w:val="18"/>
  </w:num>
  <w:num w:numId="5" w16cid:durableId="1467115066">
    <w:abstractNumId w:val="7"/>
  </w:num>
  <w:num w:numId="6" w16cid:durableId="1371955359">
    <w:abstractNumId w:val="6"/>
  </w:num>
  <w:num w:numId="7" w16cid:durableId="1187061035">
    <w:abstractNumId w:val="5"/>
  </w:num>
  <w:num w:numId="8" w16cid:durableId="723452294">
    <w:abstractNumId w:val="4"/>
  </w:num>
  <w:num w:numId="9" w16cid:durableId="1529096897">
    <w:abstractNumId w:val="8"/>
  </w:num>
  <w:num w:numId="10" w16cid:durableId="2147160477">
    <w:abstractNumId w:val="3"/>
  </w:num>
  <w:num w:numId="11" w16cid:durableId="1385567692">
    <w:abstractNumId w:val="2"/>
  </w:num>
  <w:num w:numId="12" w16cid:durableId="2119056174">
    <w:abstractNumId w:val="1"/>
  </w:num>
  <w:num w:numId="13" w16cid:durableId="1036271248">
    <w:abstractNumId w:val="0"/>
  </w:num>
  <w:num w:numId="14" w16cid:durableId="522865905">
    <w:abstractNumId w:val="23"/>
  </w:num>
  <w:num w:numId="15" w16cid:durableId="1901164681">
    <w:abstractNumId w:val="22"/>
  </w:num>
  <w:num w:numId="16" w16cid:durableId="1031341214">
    <w:abstractNumId w:val="10"/>
  </w:num>
  <w:num w:numId="17" w16cid:durableId="513688478">
    <w:abstractNumId w:val="25"/>
  </w:num>
  <w:num w:numId="18" w16cid:durableId="1953199745">
    <w:abstractNumId w:val="26"/>
  </w:num>
  <w:num w:numId="19" w16cid:durableId="1367098001">
    <w:abstractNumId w:val="31"/>
  </w:num>
  <w:num w:numId="20" w16cid:durableId="742992867">
    <w:abstractNumId w:val="29"/>
  </w:num>
  <w:num w:numId="21" w16cid:durableId="1218472532">
    <w:abstractNumId w:val="30"/>
  </w:num>
  <w:num w:numId="22" w16cid:durableId="21134145">
    <w:abstractNumId w:val="16"/>
  </w:num>
  <w:num w:numId="23" w16cid:durableId="490099286">
    <w:abstractNumId w:val="27"/>
  </w:num>
  <w:num w:numId="24" w16cid:durableId="1972977356">
    <w:abstractNumId w:val="24"/>
  </w:num>
  <w:num w:numId="25" w16cid:durableId="588268940">
    <w:abstractNumId w:val="28"/>
  </w:num>
  <w:num w:numId="26" w16cid:durableId="1149783521">
    <w:abstractNumId w:val="21"/>
  </w:num>
  <w:num w:numId="27" w16cid:durableId="649477944">
    <w:abstractNumId w:val="11"/>
  </w:num>
  <w:num w:numId="28" w16cid:durableId="472142143">
    <w:abstractNumId w:val="12"/>
  </w:num>
  <w:num w:numId="29" w16cid:durableId="289819423">
    <w:abstractNumId w:val="15"/>
  </w:num>
  <w:num w:numId="30" w16cid:durableId="1488474948">
    <w:abstractNumId w:val="17"/>
  </w:num>
  <w:num w:numId="31" w16cid:durableId="809908290">
    <w:abstractNumId w:val="13"/>
  </w:num>
  <w:num w:numId="32" w16cid:durableId="781916695">
    <w:abstractNumId w:val="32"/>
  </w:num>
  <w:num w:numId="33" w16cid:durableId="1157766407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44941"/>
    <w:rsid w:val="00076856"/>
    <w:rsid w:val="00097C80"/>
    <w:rsid w:val="000D2EB2"/>
    <w:rsid w:val="001379D5"/>
    <w:rsid w:val="00151A42"/>
    <w:rsid w:val="001E10C0"/>
    <w:rsid w:val="001E3ADA"/>
    <w:rsid w:val="002261A4"/>
    <w:rsid w:val="00260002"/>
    <w:rsid w:val="00290ACB"/>
    <w:rsid w:val="002E6D52"/>
    <w:rsid w:val="002F1EA7"/>
    <w:rsid w:val="002F5279"/>
    <w:rsid w:val="002F7C0A"/>
    <w:rsid w:val="00306E3A"/>
    <w:rsid w:val="003169C1"/>
    <w:rsid w:val="003A7EA1"/>
    <w:rsid w:val="003B1388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5D4384"/>
    <w:rsid w:val="00635D86"/>
    <w:rsid w:val="006411F6"/>
    <w:rsid w:val="0067014C"/>
    <w:rsid w:val="0071714A"/>
    <w:rsid w:val="007701DD"/>
    <w:rsid w:val="00783197"/>
    <w:rsid w:val="00824437"/>
    <w:rsid w:val="00874AA1"/>
    <w:rsid w:val="00914F4D"/>
    <w:rsid w:val="009C04D6"/>
    <w:rsid w:val="009F4474"/>
    <w:rsid w:val="009F54DF"/>
    <w:rsid w:val="00A837A8"/>
    <w:rsid w:val="00AA00E7"/>
    <w:rsid w:val="00B9637B"/>
    <w:rsid w:val="00C31872"/>
    <w:rsid w:val="00C5362C"/>
    <w:rsid w:val="00D453C5"/>
    <w:rsid w:val="00D66958"/>
    <w:rsid w:val="00DD796A"/>
    <w:rsid w:val="00E438D1"/>
    <w:rsid w:val="00E60D7B"/>
    <w:rsid w:val="00F32823"/>
    <w:rsid w:val="00F94A33"/>
    <w:rsid w:val="00FA6F20"/>
    <w:rsid w:val="00FD7B8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1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2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3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4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semiHidden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14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3</cp:revision>
  <dcterms:created xsi:type="dcterms:W3CDTF">2026-06-01T10:28:00Z</dcterms:created>
  <dcterms:modified xsi:type="dcterms:W3CDTF">2026-06-01T10:41:00Z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